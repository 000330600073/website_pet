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00E" w:rsidRPr="00495C26" w:rsidRDefault="00C06DBC" w:rsidP="00693D42">
      <w:pPr>
        <w:pStyle w:val="a4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56"/>
          <w:szCs w:val="56"/>
        </w:rPr>
        <w:t xml:space="preserve">PROJECT </w:t>
      </w:r>
    </w:p>
    <w:p w:rsidR="00EA2A67" w:rsidRPr="00460309" w:rsidRDefault="00693D42" w:rsidP="00EA2A67">
      <w:pPr>
        <w:pStyle w:val="Textbody"/>
        <w:rPr>
          <w:rFonts w:ascii="Times New Roman" w:hAnsi="Times New Roman" w:cs="Times New Roman"/>
          <w:sz w:val="22"/>
        </w:rPr>
      </w:pPr>
      <w:r w:rsidRPr="00460309">
        <w:rPr>
          <w:rFonts w:ascii="Times New Roman" w:hAnsi="Times New Roman" w:cs="Times New Roman"/>
          <w:sz w:val="22"/>
        </w:rPr>
        <w:t xml:space="preserve">Group:    </w:t>
      </w:r>
      <w:proofErr w:type="spellStart"/>
      <w:r w:rsidRPr="00460309">
        <w:rPr>
          <w:rFonts w:ascii="Times New Roman" w:hAnsi="Times New Roman" w:cs="Times New Roman"/>
          <w:sz w:val="22"/>
        </w:rPr>
        <w:t>Turyskulova</w:t>
      </w:r>
      <w:proofErr w:type="spellEnd"/>
      <w:r w:rsidRPr="0046030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460309">
        <w:rPr>
          <w:rFonts w:ascii="Times New Roman" w:hAnsi="Times New Roman" w:cs="Times New Roman"/>
          <w:sz w:val="22"/>
        </w:rPr>
        <w:t>Aruzhan</w:t>
      </w:r>
      <w:proofErr w:type="spellEnd"/>
    </w:p>
    <w:p w:rsidR="00693D42" w:rsidRPr="00460309" w:rsidRDefault="00693D42" w:rsidP="00EA2A67">
      <w:pPr>
        <w:pStyle w:val="Textbody"/>
        <w:rPr>
          <w:rFonts w:ascii="Times New Roman" w:hAnsi="Times New Roman" w:cs="Times New Roman"/>
          <w:sz w:val="22"/>
        </w:rPr>
      </w:pPr>
      <w:r w:rsidRPr="00460309">
        <w:rPr>
          <w:rFonts w:ascii="Times New Roman" w:hAnsi="Times New Roman" w:cs="Times New Roman"/>
          <w:sz w:val="22"/>
        </w:rPr>
        <w:tab/>
      </w:r>
      <w:proofErr w:type="spellStart"/>
      <w:r w:rsidRPr="00460309">
        <w:rPr>
          <w:rFonts w:ascii="Times New Roman" w:hAnsi="Times New Roman" w:cs="Times New Roman"/>
          <w:sz w:val="22"/>
        </w:rPr>
        <w:t>Tairova</w:t>
      </w:r>
      <w:proofErr w:type="spellEnd"/>
      <w:r w:rsidRPr="0046030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460309">
        <w:rPr>
          <w:rFonts w:ascii="Times New Roman" w:hAnsi="Times New Roman" w:cs="Times New Roman"/>
          <w:sz w:val="22"/>
        </w:rPr>
        <w:t>Madina</w:t>
      </w:r>
      <w:proofErr w:type="spellEnd"/>
    </w:p>
    <w:p w:rsidR="00693D42" w:rsidRPr="00D5706E" w:rsidRDefault="00693D42" w:rsidP="00EA2A67">
      <w:pPr>
        <w:pStyle w:val="Textbody"/>
        <w:rPr>
          <w:rFonts w:ascii="Times New Roman" w:hAnsi="Times New Roman" w:cs="Times New Roman"/>
          <w:sz w:val="22"/>
          <w:lang w:val="ru-RU"/>
        </w:rPr>
      </w:pPr>
      <w:r w:rsidRPr="00460309">
        <w:rPr>
          <w:rFonts w:ascii="Times New Roman" w:hAnsi="Times New Roman" w:cs="Times New Roman"/>
          <w:sz w:val="22"/>
        </w:rPr>
        <w:tab/>
      </w:r>
      <w:proofErr w:type="spellStart"/>
      <w:r w:rsidRPr="00460309">
        <w:rPr>
          <w:rFonts w:ascii="Times New Roman" w:hAnsi="Times New Roman" w:cs="Times New Roman"/>
          <w:sz w:val="22"/>
        </w:rPr>
        <w:t>Kenzhekulova</w:t>
      </w:r>
      <w:proofErr w:type="spellEnd"/>
      <w:r w:rsidRPr="0046030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460309">
        <w:rPr>
          <w:rFonts w:ascii="Times New Roman" w:hAnsi="Times New Roman" w:cs="Times New Roman"/>
          <w:sz w:val="22"/>
        </w:rPr>
        <w:t>Gulsezim</w:t>
      </w:r>
      <w:proofErr w:type="spellEnd"/>
    </w:p>
    <w:tbl>
      <w:tblPr>
        <w:tblpPr w:leftFromText="180" w:rightFromText="180" w:vertAnchor="text" w:horzAnchor="margin" w:tblpXSpec="center" w:tblpY="481"/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"/>
        <w:gridCol w:w="4069"/>
        <w:gridCol w:w="1885"/>
        <w:gridCol w:w="2409"/>
      </w:tblGrid>
      <w:tr w:rsidR="0093191B" w:rsidRPr="00D5706E" w:rsidTr="0093191B">
        <w:tc>
          <w:tcPr>
            <w:tcW w:w="8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line="276" w:lineRule="auto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</w:p>
        </w:tc>
        <w:tc>
          <w:tcPr>
            <w:tcW w:w="4069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Название</w:t>
            </w:r>
            <w:proofErr w:type="spellEnd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 xml:space="preserve"> </w:t>
            </w: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этапов</w:t>
            </w:r>
            <w:proofErr w:type="spellEnd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 xml:space="preserve"> </w:t>
            </w: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работы</w:t>
            </w:r>
            <w:proofErr w:type="spellEnd"/>
          </w:p>
        </w:tc>
        <w:tc>
          <w:tcPr>
            <w:tcW w:w="4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center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Срок</w:t>
            </w:r>
            <w:proofErr w:type="spellEnd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 xml:space="preserve"> </w:t>
            </w: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осуществления</w:t>
            </w:r>
            <w:proofErr w:type="spellEnd"/>
          </w:p>
        </w:tc>
      </w:tr>
      <w:tr w:rsidR="0093191B" w:rsidRPr="00D5706E" w:rsidTr="0093191B">
        <w:tc>
          <w:tcPr>
            <w:tcW w:w="8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93191B" w:rsidRPr="00D5706E" w:rsidRDefault="0093191B" w:rsidP="0093191B">
            <w:pPr>
              <w:spacing w:after="0" w:line="240" w:lineRule="auto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</w:p>
        </w:tc>
        <w:tc>
          <w:tcPr>
            <w:tcW w:w="4069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93191B" w:rsidRPr="00D5706E" w:rsidRDefault="0093191B" w:rsidP="0093191B">
            <w:pPr>
              <w:spacing w:after="0" w:line="240" w:lineRule="auto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начало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завершение</w:t>
            </w:r>
            <w:proofErr w:type="spellEnd"/>
          </w:p>
        </w:tc>
      </w:tr>
      <w:tr w:rsidR="0093191B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1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Ф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ормирование группы </w:t>
            </w:r>
            <w:proofErr w:type="gramStart"/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для</w:t>
            </w:r>
            <w:proofErr w:type="gramEnd"/>
          </w:p>
          <w:p w:rsidR="0093191B" w:rsidRPr="00D5706E" w:rsidRDefault="00460309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дипломного</w:t>
            </w:r>
            <w:r w:rsidR="0093191B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 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проекта</w:t>
            </w:r>
            <w:r w:rsidR="0093191B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 и  выбрать научного руководителя: профессора, старшего преподавателя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08.09.2020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14.09.2020</w:t>
            </w:r>
          </w:p>
        </w:tc>
      </w:tr>
      <w:tr w:rsidR="0093191B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2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Выбрать актуальную тему для проекта и  обсудить его с руководителем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15.09.2020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28.09.2020</w:t>
            </w:r>
          </w:p>
        </w:tc>
      </w:tr>
      <w:tr w:rsidR="0093191B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3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Подбор, изучение и проработка практических материалов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29.09.2020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05.10.2020</w:t>
            </w:r>
          </w:p>
          <w:p w:rsidR="0093191B" w:rsidRPr="00D5706E" w:rsidRDefault="0093191B" w:rsidP="0093191B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4</w:t>
            </w:r>
          </w:p>
        </w:tc>
        <w:tc>
          <w:tcPr>
            <w:tcW w:w="40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Разделить задачи между студентами по команде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5.10.2020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09.11.2020</w:t>
            </w:r>
          </w:p>
        </w:tc>
      </w:tr>
      <w:tr w:rsidR="00460309" w:rsidRPr="00D5706E" w:rsidTr="00D5706E">
        <w:trPr>
          <w:trHeight w:val="122"/>
        </w:trPr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5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Определение затрат на создание робота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10.10.2020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14.10.2020</w:t>
            </w: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6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Анализ и оценка рисков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15.10.2020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25.12.2020</w:t>
            </w: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7</w:t>
            </w:r>
          </w:p>
        </w:tc>
        <w:tc>
          <w:tcPr>
            <w:tcW w:w="40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Повторение</w:t>
            </w:r>
            <w:proofErr w:type="spellEnd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 xml:space="preserve">, </w:t>
            </w: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закрепление</w:t>
            </w:r>
            <w:proofErr w:type="spellEnd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 xml:space="preserve">, </w:t>
            </w:r>
            <w:proofErr w:type="spellStart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OpenCv</w:t>
            </w:r>
            <w:proofErr w:type="spellEnd"/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, Python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05.10.13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20.11.2020</w:t>
            </w:r>
          </w:p>
        </w:tc>
      </w:tr>
      <w:tr w:rsidR="00DF54AC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8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Training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 данных  с помощью библиотек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12.10.2020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26.10.12</w:t>
            </w: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9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DF54AC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Формирование макета для робота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10.10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25.10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.2020</w:t>
            </w:r>
          </w:p>
        </w:tc>
      </w:tr>
      <w:tr w:rsidR="00DF54AC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10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DF54AC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Распечатка робота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25.10.2020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25.11.2020</w:t>
            </w:r>
          </w:p>
        </w:tc>
      </w:tr>
      <w:tr w:rsidR="00DF54AC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11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Создание календаря для встреч 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6.10.2020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1.12.2020</w:t>
            </w: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12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DF54AC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Разработка 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программного обеспечения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22.11.202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25.02.2021</w:t>
            </w:r>
          </w:p>
        </w:tc>
      </w:tr>
      <w:tr w:rsidR="00DF54AC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7516D2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13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Проверка 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 xml:space="preserve">object detection 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 через веб камеру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1.12.2020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F54AC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30.12.2020</w:t>
            </w:r>
          </w:p>
        </w:tc>
      </w:tr>
      <w:tr w:rsidR="007516D2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6D2" w:rsidRPr="00D5706E" w:rsidRDefault="007516D2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14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6D2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Покупка запчастей для робота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6D2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4.02.2021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6D2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12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.02.2021</w:t>
            </w:r>
          </w:p>
        </w:tc>
      </w:tr>
      <w:tr w:rsidR="00460309" w:rsidRPr="00D5706E" w:rsidTr="0093191B"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15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Создание робота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13.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02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.202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30.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02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.202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</w:t>
            </w:r>
          </w:p>
        </w:tc>
      </w:tr>
      <w:tr w:rsidR="00460309" w:rsidRPr="00D5706E" w:rsidTr="0093191B">
        <w:trPr>
          <w:trHeight w:val="699"/>
        </w:trPr>
        <w:tc>
          <w:tcPr>
            <w:tcW w:w="8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  <w:t>1</w:t>
            </w:r>
            <w:r w:rsidRPr="00D5706E"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  <w:t>5</w:t>
            </w:r>
          </w:p>
        </w:tc>
        <w:tc>
          <w:tcPr>
            <w:tcW w:w="40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 xml:space="preserve">Связать робота с 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object detection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1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.0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3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.2021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60309" w:rsidRPr="00D5706E" w:rsidRDefault="007516D2" w:rsidP="00460309">
            <w:pPr>
              <w:spacing w:after="0" w:line="273" w:lineRule="atLeast"/>
              <w:jc w:val="both"/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</w:pP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07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.0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3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.20</w:t>
            </w:r>
            <w:r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val="ru-RU" w:eastAsia="zh-CN" w:bidi="hi-IN"/>
              </w:rPr>
              <w:t>2</w:t>
            </w:r>
            <w:r w:rsidR="00460309" w:rsidRPr="00D5706E">
              <w:rPr>
                <w:rFonts w:ascii="Times New Roman" w:eastAsia="WenQuanYi Micro Hei" w:hAnsi="Times New Roman" w:cs="Times New Roman"/>
                <w:color w:val="00000A"/>
                <w:szCs w:val="24"/>
                <w:lang w:eastAsia="zh-CN" w:bidi="hi-IN"/>
              </w:rPr>
              <w:t>1</w:t>
            </w:r>
          </w:p>
        </w:tc>
      </w:tr>
      <w:tr w:rsidR="00460309" w:rsidRPr="00D5706E" w:rsidTr="0093191B">
        <w:trPr>
          <w:trHeight w:val="68"/>
        </w:trPr>
        <w:tc>
          <w:tcPr>
            <w:tcW w:w="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6D2" w:rsidRPr="00D5706E" w:rsidRDefault="007516D2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</w:p>
        </w:tc>
        <w:tc>
          <w:tcPr>
            <w:tcW w:w="40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val="ru-RU" w:eastAsia="zh-CN" w:bidi="hi-IN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0309" w:rsidRPr="00D5706E" w:rsidRDefault="00460309" w:rsidP="00460309">
            <w:pPr>
              <w:spacing w:after="0" w:line="273" w:lineRule="atLeast"/>
              <w:jc w:val="both"/>
              <w:rPr>
                <w:rFonts w:ascii="Calibri" w:eastAsia="WenQuanYi Micro Hei" w:hAnsi="Calibri" w:cs="Calibri"/>
                <w:color w:val="00000A"/>
                <w:szCs w:val="24"/>
                <w:lang w:eastAsia="zh-CN" w:bidi="hi-IN"/>
              </w:rPr>
            </w:pPr>
          </w:p>
        </w:tc>
      </w:tr>
    </w:tbl>
    <w:tbl>
      <w:tblPr>
        <w:tblStyle w:val="af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4110"/>
        <w:gridCol w:w="1843"/>
        <w:gridCol w:w="2410"/>
      </w:tblGrid>
      <w:tr w:rsidR="007516D2" w:rsidRPr="00D5706E" w:rsidTr="007516D2">
        <w:tc>
          <w:tcPr>
            <w:tcW w:w="851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16</w:t>
            </w:r>
          </w:p>
        </w:tc>
        <w:tc>
          <w:tcPr>
            <w:tcW w:w="4110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работа с функциональностью робота</w:t>
            </w:r>
          </w:p>
        </w:tc>
        <w:tc>
          <w:tcPr>
            <w:tcW w:w="1843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07</w:t>
            </w:r>
            <w:r w:rsidRPr="00D5706E">
              <w:rPr>
                <w:rFonts w:ascii="Times New Roman" w:hAnsi="Times New Roman" w:cs="Times New Roman"/>
                <w:sz w:val="22"/>
              </w:rPr>
              <w:t>.0</w:t>
            </w: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3</w:t>
            </w:r>
            <w:r w:rsidRPr="00D5706E">
              <w:rPr>
                <w:rFonts w:ascii="Times New Roman" w:hAnsi="Times New Roman" w:cs="Times New Roman"/>
                <w:sz w:val="22"/>
              </w:rPr>
              <w:t>.20</w:t>
            </w: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2</w:t>
            </w:r>
            <w:r w:rsidRPr="00D5706E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2410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30.03.2021</w:t>
            </w:r>
          </w:p>
        </w:tc>
      </w:tr>
      <w:tr w:rsidR="007516D2" w:rsidRPr="00D5706E" w:rsidTr="007516D2">
        <w:tc>
          <w:tcPr>
            <w:tcW w:w="851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17</w:t>
            </w:r>
          </w:p>
        </w:tc>
        <w:tc>
          <w:tcPr>
            <w:tcW w:w="4110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Исправление ошибок в коде, доработка робота</w:t>
            </w:r>
          </w:p>
        </w:tc>
        <w:tc>
          <w:tcPr>
            <w:tcW w:w="1843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5.04.2021</w:t>
            </w:r>
          </w:p>
        </w:tc>
        <w:tc>
          <w:tcPr>
            <w:tcW w:w="2410" w:type="dxa"/>
          </w:tcPr>
          <w:p w:rsidR="007516D2" w:rsidRPr="00D5706E" w:rsidRDefault="007516D2" w:rsidP="0018298E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30.04.2021</w:t>
            </w:r>
          </w:p>
        </w:tc>
      </w:tr>
      <w:tr w:rsidR="007516D2" w:rsidRPr="00D5706E" w:rsidTr="007516D2">
        <w:tc>
          <w:tcPr>
            <w:tcW w:w="851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18</w:t>
            </w:r>
          </w:p>
        </w:tc>
        <w:tc>
          <w:tcPr>
            <w:tcW w:w="4110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 xml:space="preserve">Создание интерфейса </w:t>
            </w:r>
            <w:bookmarkStart w:id="0" w:name="_GoBack"/>
            <w:bookmarkEnd w:id="0"/>
          </w:p>
        </w:tc>
        <w:tc>
          <w:tcPr>
            <w:tcW w:w="1843" w:type="dxa"/>
          </w:tcPr>
          <w:p w:rsidR="007516D2" w:rsidRPr="00D5706E" w:rsidRDefault="007516D2" w:rsidP="00EA2A67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15.04.2021</w:t>
            </w:r>
          </w:p>
        </w:tc>
        <w:tc>
          <w:tcPr>
            <w:tcW w:w="2410" w:type="dxa"/>
          </w:tcPr>
          <w:p w:rsidR="007516D2" w:rsidRPr="00D5706E" w:rsidRDefault="007516D2" w:rsidP="0018298E">
            <w:pPr>
              <w:pStyle w:val="Textbody"/>
              <w:rPr>
                <w:rFonts w:ascii="Times New Roman" w:hAnsi="Times New Roman" w:cs="Times New Roman"/>
                <w:sz w:val="22"/>
                <w:lang w:val="ru-RU"/>
              </w:rPr>
            </w:pPr>
            <w:r w:rsidRPr="00D5706E">
              <w:rPr>
                <w:rFonts w:ascii="Times New Roman" w:hAnsi="Times New Roman" w:cs="Times New Roman"/>
                <w:sz w:val="22"/>
                <w:lang w:val="ru-RU"/>
              </w:rPr>
              <w:t>15.05.2021</w:t>
            </w:r>
          </w:p>
        </w:tc>
      </w:tr>
    </w:tbl>
    <w:p w:rsidR="007516D2" w:rsidRDefault="007516D2" w:rsidP="00EA2A67">
      <w:pPr>
        <w:pStyle w:val="Textbody"/>
        <w:rPr>
          <w:rFonts w:ascii="Times New Roman" w:hAnsi="Times New Roman" w:cs="Times New Roman"/>
          <w:lang w:val="ru-RU"/>
        </w:rPr>
      </w:pPr>
    </w:p>
    <w:p w:rsidR="007516D2" w:rsidRPr="007516D2" w:rsidRDefault="0093191B" w:rsidP="00EA2A67">
      <w:pPr>
        <w:pStyle w:val="Textbody"/>
        <w:rPr>
          <w:rFonts w:ascii="Times New Roman" w:hAnsi="Times New Roman" w:cs="Times New Roman"/>
          <w:lang w:val="ru-RU"/>
        </w:rPr>
      </w:pPr>
      <w:r w:rsidRPr="00460309">
        <w:rPr>
          <w:rFonts w:ascii="Times New Roman" w:hAnsi="Times New Roman" w:cs="Times New Roman"/>
        </w:rPr>
        <w:t>P</w:t>
      </w:r>
      <w:r w:rsidR="00693D42" w:rsidRPr="00460309">
        <w:rPr>
          <w:rFonts w:ascii="Times New Roman" w:hAnsi="Times New Roman" w:cs="Times New Roman"/>
        </w:rPr>
        <w:t>lan of our project</w:t>
      </w:r>
    </w:p>
    <w:p w:rsidR="00EA2A67" w:rsidRPr="007516D2" w:rsidRDefault="00810E7C" w:rsidP="00602F7C">
      <w:pPr>
        <w:pStyle w:val="Textbody"/>
        <w:rPr>
          <w:rFonts w:ascii="Calibri" w:hAnsi="Calibri" w:cs="Calibri"/>
          <w:sz w:val="20"/>
          <w:szCs w:val="20"/>
        </w:rPr>
      </w:pPr>
      <w:r>
        <w:rPr>
          <w:noProof/>
          <w:lang w:val="ru-RU" w:eastAsia="ru-RU" w:bidi="ar-SA"/>
        </w:rPr>
        <w:drawing>
          <wp:inline distT="0" distB="0" distL="0" distR="0" wp14:anchorId="09A9E625" wp14:editId="1DFABE50">
            <wp:extent cx="5816600" cy="395502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431" cy="39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09" w:rsidRPr="00D5706E" w:rsidRDefault="00460309" w:rsidP="00602F7C">
      <w:pPr>
        <w:pStyle w:val="Textbody"/>
        <w:rPr>
          <w:rFonts w:ascii="Calibri" w:hAnsi="Calibri" w:cs="Calibri"/>
          <w:sz w:val="20"/>
          <w:szCs w:val="20"/>
          <w:lang w:val="ru-RU"/>
        </w:rPr>
      </w:pPr>
    </w:p>
    <w:p w:rsidR="002C2538" w:rsidRPr="00D5706E" w:rsidRDefault="00460309" w:rsidP="00CC14E4">
      <w:pPr>
        <w:rPr>
          <w:rFonts w:ascii="Calibri" w:eastAsia="WenQuanYi Micro Hei" w:hAnsi="Calibri" w:cs="Calibri"/>
          <w:color w:val="00000A"/>
          <w:sz w:val="20"/>
          <w:szCs w:val="20"/>
          <w:lang w:val="ru-RU" w:eastAsia="zh-CN" w:bidi="hi-IN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53907B8" wp14:editId="07EA00D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78150" cy="2970530"/>
            <wp:effectExtent l="0" t="0" r="0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309" w:rsidRPr="00460309" w:rsidRDefault="00460309" w:rsidP="00CC14E4">
      <w:pPr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</w:pPr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 xml:space="preserve">As you can see, the meeting with teammates will be held twice a week. Everyone will do their own thing and at the meeting we will discuss the accumulated problems. And with the </w:t>
      </w:r>
      <w:proofErr w:type="spellStart"/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>curatar</w:t>
      </w:r>
      <w:proofErr w:type="spellEnd"/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 xml:space="preserve"> there is a meeting once every two weeks, and then if it is </w:t>
      </w:r>
      <w:proofErr w:type="spellStart"/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>necessary.The</w:t>
      </w:r>
      <w:proofErr w:type="spellEnd"/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 xml:space="preserve"> calendar is presented for a month, because the days may </w:t>
      </w:r>
      <w:proofErr w:type="gramStart"/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>change</w:t>
      </w:r>
      <w:proofErr w:type="gramEnd"/>
      <w:r w:rsidRPr="00460309">
        <w:rPr>
          <w:rFonts w:ascii="Times New Roman" w:eastAsia="WenQuanYi Micro Hei" w:hAnsi="Times New Roman" w:cs="Times New Roman"/>
          <w:color w:val="00000A"/>
          <w:sz w:val="24"/>
          <w:szCs w:val="20"/>
          <w:lang w:eastAsia="zh-CN" w:bidi="hi-IN"/>
        </w:rPr>
        <w:t>, at the end of this month we will make a calendar for the next month.</w:t>
      </w:r>
    </w:p>
    <w:sectPr w:rsidR="00460309" w:rsidRPr="00460309" w:rsidSect="003B7BED">
      <w:headerReference w:type="even" r:id="rId11"/>
      <w:headerReference w:type="default" r:id="rId12"/>
      <w:footerReference w:type="even" r:id="rId13"/>
      <w:footerReference w:type="default" r:id="rId14"/>
      <w:footerReference w:type="first" r:id="rId15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3E8" w:rsidRDefault="003513E8">
      <w:pPr>
        <w:spacing w:after="0" w:line="240" w:lineRule="auto"/>
      </w:pPr>
      <w:r>
        <w:separator/>
      </w:r>
    </w:p>
  </w:endnote>
  <w:endnote w:type="continuationSeparator" w:id="0">
    <w:p w:rsidR="003513E8" w:rsidRDefault="00351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Liberation Serif">
    <w:altName w:val="MS Gothic"/>
    <w:charset w:val="80"/>
    <w:family w:val="roman"/>
    <w:pitch w:val="variable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0BE" w:rsidRDefault="007260BE">
    <w:pPr>
      <w:pStyle w:val="afa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0BE" w:rsidRDefault="007260BE" w:rsidP="00A663B9">
    <w:pPr>
      <w:pStyle w:val="afa"/>
      <w:tabs>
        <w:tab w:val="clear" w:pos="4680"/>
        <w:tab w:val="clear" w:pos="9360"/>
        <w:tab w:val="left" w:pos="1560"/>
      </w:tabs>
    </w:pPr>
    <w:r>
      <w:rPr>
        <w:noProof/>
        <w:lang w:val="ru-RU" w:eastAsia="ru-RU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-116840</wp:posOffset>
          </wp:positionV>
          <wp:extent cx="7772400" cy="612648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0BE" w:rsidRDefault="007260BE">
    <w:pPr>
      <w:pStyle w:val="afa"/>
    </w:pP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77696" behindDoc="1" locked="0" layoutInCell="1" allowOverlap="1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3E8" w:rsidRDefault="003513E8">
      <w:pPr>
        <w:spacing w:after="0" w:line="240" w:lineRule="auto"/>
      </w:pPr>
      <w:r>
        <w:separator/>
      </w:r>
    </w:p>
  </w:footnote>
  <w:footnote w:type="continuationSeparator" w:id="0">
    <w:p w:rsidR="003513E8" w:rsidRDefault="00351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0BE" w:rsidRDefault="007260BE">
    <w:pPr>
      <w:pStyle w:val="af8"/>
    </w:pPr>
    <w:r>
      <w:rPr>
        <w:noProof/>
        <w:lang w:val="ru-RU" w:eastAsia="ru-RU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0BE" w:rsidRPr="00C731B5" w:rsidRDefault="007260BE" w:rsidP="00110AD1">
    <w:pPr>
      <w:pStyle w:val="af8"/>
      <w:tabs>
        <w:tab w:val="clear" w:pos="4680"/>
        <w:tab w:val="clear" w:pos="9360"/>
        <w:tab w:val="left" w:pos="7327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>
    <w:nsid w:val="01693AF3"/>
    <w:multiLevelType w:val="hybridMultilevel"/>
    <w:tmpl w:val="891EE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7">
    <w:nsid w:val="0EB01CD4"/>
    <w:multiLevelType w:val="multilevel"/>
    <w:tmpl w:val="5E765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9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1">
    <w:nsid w:val="1E88730E"/>
    <w:multiLevelType w:val="hybridMultilevel"/>
    <w:tmpl w:val="415CCFE4"/>
    <w:lvl w:ilvl="0" w:tplc="784C6AFE">
      <w:start w:val="1"/>
      <w:numFmt w:val="lowerLetter"/>
      <w:lvlText w:val="%1."/>
      <w:lvlJc w:val="left"/>
      <w:pPr>
        <w:ind w:left="1080" w:hanging="360"/>
      </w:pPr>
      <w:rPr>
        <w:rFonts w:ascii="Calibri" w:hAnsi="Calibri" w:hint="default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B1B4579"/>
    <w:multiLevelType w:val="hybridMultilevel"/>
    <w:tmpl w:val="93083C8A"/>
    <w:lvl w:ilvl="0" w:tplc="7316A1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9CE6D2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634572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EC2E28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CBC24A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000F7B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16CF5F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008FAE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CC58E91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A51866"/>
    <w:multiLevelType w:val="hybridMultilevel"/>
    <w:tmpl w:val="7C369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232388"/>
    <w:multiLevelType w:val="hybridMultilevel"/>
    <w:tmpl w:val="90103A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1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5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6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425A79"/>
    <w:multiLevelType w:val="hybridMultilevel"/>
    <w:tmpl w:val="A7645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5F4172"/>
    <w:multiLevelType w:val="hybridMultilevel"/>
    <w:tmpl w:val="FD4E248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0">
    <w:nsid w:val="6CCA5A37"/>
    <w:multiLevelType w:val="hybridMultilevel"/>
    <w:tmpl w:val="E9A026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2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986A9D"/>
    <w:multiLevelType w:val="hybridMultilevel"/>
    <w:tmpl w:val="B30EA6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>
    <w:abstractNumId w:val="14"/>
  </w:num>
  <w:num w:numId="2">
    <w:abstractNumId w:val="22"/>
  </w:num>
  <w:num w:numId="3">
    <w:abstractNumId w:val="13"/>
  </w:num>
  <w:num w:numId="4">
    <w:abstractNumId w:val="5"/>
  </w:num>
  <w:num w:numId="5">
    <w:abstractNumId w:val="23"/>
  </w:num>
  <w:num w:numId="6">
    <w:abstractNumId w:val="26"/>
  </w:num>
  <w:num w:numId="7">
    <w:abstractNumId w:val="17"/>
  </w:num>
  <w:num w:numId="8">
    <w:abstractNumId w:val="9"/>
  </w:num>
  <w:num w:numId="9">
    <w:abstractNumId w:val="20"/>
  </w:num>
  <w:num w:numId="10">
    <w:abstractNumId w:val="21"/>
  </w:num>
  <w:num w:numId="11">
    <w:abstractNumId w:val="0"/>
  </w:num>
  <w:num w:numId="12">
    <w:abstractNumId w:val="34"/>
  </w:num>
  <w:num w:numId="13">
    <w:abstractNumId w:val="1"/>
  </w:num>
  <w:num w:numId="14">
    <w:abstractNumId w:val="2"/>
  </w:num>
  <w:num w:numId="15">
    <w:abstractNumId w:val="3"/>
  </w:num>
  <w:num w:numId="16">
    <w:abstractNumId w:val="31"/>
  </w:num>
  <w:num w:numId="17">
    <w:abstractNumId w:val="6"/>
  </w:num>
  <w:num w:numId="18">
    <w:abstractNumId w:val="8"/>
  </w:num>
  <w:num w:numId="19">
    <w:abstractNumId w:val="10"/>
  </w:num>
  <w:num w:numId="20">
    <w:abstractNumId w:val="24"/>
  </w:num>
  <w:num w:numId="21">
    <w:abstractNumId w:val="25"/>
  </w:num>
  <w:num w:numId="22">
    <w:abstractNumId w:val="28"/>
  </w:num>
  <w:num w:numId="23">
    <w:abstractNumId w:val="32"/>
  </w:num>
  <w:num w:numId="24">
    <w:abstractNumId w:val="12"/>
  </w:num>
  <w:num w:numId="25">
    <w:abstractNumId w:val="15"/>
  </w:num>
  <w:num w:numId="26">
    <w:abstractNumId w:val="27"/>
  </w:num>
  <w:num w:numId="27">
    <w:abstractNumId w:val="16"/>
  </w:num>
  <w:num w:numId="28">
    <w:abstractNumId w:val="7"/>
  </w:num>
  <w:num w:numId="29">
    <w:abstractNumId w:val="18"/>
  </w:num>
  <w:num w:numId="30">
    <w:abstractNumId w:val="4"/>
  </w:num>
  <w:num w:numId="31">
    <w:abstractNumId w:val="30"/>
  </w:num>
  <w:num w:numId="32">
    <w:abstractNumId w:val="19"/>
  </w:num>
  <w:num w:numId="33">
    <w:abstractNumId w:val="29"/>
  </w:num>
  <w:num w:numId="34">
    <w:abstractNumId w:val="33"/>
  </w:num>
  <w:num w:numId="35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660"/>
    <w:rsid w:val="000039FA"/>
    <w:rsid w:val="000206BE"/>
    <w:rsid w:val="00024331"/>
    <w:rsid w:val="000245D5"/>
    <w:rsid w:val="00032BCB"/>
    <w:rsid w:val="00036EF7"/>
    <w:rsid w:val="00044058"/>
    <w:rsid w:val="000576F5"/>
    <w:rsid w:val="00067373"/>
    <w:rsid w:val="0007389F"/>
    <w:rsid w:val="000851E7"/>
    <w:rsid w:val="000879B9"/>
    <w:rsid w:val="0009698B"/>
    <w:rsid w:val="000A36EA"/>
    <w:rsid w:val="000B43FC"/>
    <w:rsid w:val="000B5DE2"/>
    <w:rsid w:val="000C79AE"/>
    <w:rsid w:val="000D0041"/>
    <w:rsid w:val="000D2F96"/>
    <w:rsid w:val="00110AD1"/>
    <w:rsid w:val="00112A19"/>
    <w:rsid w:val="00161E40"/>
    <w:rsid w:val="0017751B"/>
    <w:rsid w:val="00194E6A"/>
    <w:rsid w:val="001961DD"/>
    <w:rsid w:val="001A0B67"/>
    <w:rsid w:val="001A1174"/>
    <w:rsid w:val="001A3A89"/>
    <w:rsid w:val="001A40F6"/>
    <w:rsid w:val="001A56E5"/>
    <w:rsid w:val="001B46B4"/>
    <w:rsid w:val="001D4EB6"/>
    <w:rsid w:val="001D6205"/>
    <w:rsid w:val="001E221E"/>
    <w:rsid w:val="001F02CD"/>
    <w:rsid w:val="001F23B6"/>
    <w:rsid w:val="001F4175"/>
    <w:rsid w:val="00203655"/>
    <w:rsid w:val="00210186"/>
    <w:rsid w:val="002200D2"/>
    <w:rsid w:val="0022126C"/>
    <w:rsid w:val="00222E27"/>
    <w:rsid w:val="00225902"/>
    <w:rsid w:val="00232423"/>
    <w:rsid w:val="00234DD5"/>
    <w:rsid w:val="00247BE7"/>
    <w:rsid w:val="00250875"/>
    <w:rsid w:val="002574EA"/>
    <w:rsid w:val="0026230C"/>
    <w:rsid w:val="00273583"/>
    <w:rsid w:val="00274461"/>
    <w:rsid w:val="002765E0"/>
    <w:rsid w:val="00285253"/>
    <w:rsid w:val="002914DD"/>
    <w:rsid w:val="0029379D"/>
    <w:rsid w:val="002A1E76"/>
    <w:rsid w:val="002A2645"/>
    <w:rsid w:val="002B55A7"/>
    <w:rsid w:val="002B5A91"/>
    <w:rsid w:val="002C2538"/>
    <w:rsid w:val="002C78EE"/>
    <w:rsid w:val="002D0322"/>
    <w:rsid w:val="002D5908"/>
    <w:rsid w:val="002D7A3C"/>
    <w:rsid w:val="00302074"/>
    <w:rsid w:val="00303CA0"/>
    <w:rsid w:val="00310B64"/>
    <w:rsid w:val="003118C4"/>
    <w:rsid w:val="0034435F"/>
    <w:rsid w:val="003513E8"/>
    <w:rsid w:val="00355589"/>
    <w:rsid w:val="00373E13"/>
    <w:rsid w:val="00376439"/>
    <w:rsid w:val="00391873"/>
    <w:rsid w:val="00395D7D"/>
    <w:rsid w:val="003B256B"/>
    <w:rsid w:val="003B3855"/>
    <w:rsid w:val="003B7BED"/>
    <w:rsid w:val="003C25C5"/>
    <w:rsid w:val="003C662A"/>
    <w:rsid w:val="003C70E1"/>
    <w:rsid w:val="003D55F4"/>
    <w:rsid w:val="003E27F2"/>
    <w:rsid w:val="003E4910"/>
    <w:rsid w:val="003E60E1"/>
    <w:rsid w:val="003E798A"/>
    <w:rsid w:val="003E7EEE"/>
    <w:rsid w:val="003F17D1"/>
    <w:rsid w:val="003F3934"/>
    <w:rsid w:val="004045B4"/>
    <w:rsid w:val="004142CC"/>
    <w:rsid w:val="00420B94"/>
    <w:rsid w:val="004276A2"/>
    <w:rsid w:val="0044747E"/>
    <w:rsid w:val="00453797"/>
    <w:rsid w:val="00457A19"/>
    <w:rsid w:val="00460309"/>
    <w:rsid w:val="00460442"/>
    <w:rsid w:val="0048006A"/>
    <w:rsid w:val="004830DD"/>
    <w:rsid w:val="0049058D"/>
    <w:rsid w:val="00495C26"/>
    <w:rsid w:val="004B28BE"/>
    <w:rsid w:val="004B6461"/>
    <w:rsid w:val="004B7121"/>
    <w:rsid w:val="004C2ED6"/>
    <w:rsid w:val="004D2057"/>
    <w:rsid w:val="004D2F97"/>
    <w:rsid w:val="004D4AAA"/>
    <w:rsid w:val="004D55CB"/>
    <w:rsid w:val="004D7D04"/>
    <w:rsid w:val="004E0054"/>
    <w:rsid w:val="004E1C65"/>
    <w:rsid w:val="004E2BDD"/>
    <w:rsid w:val="004E7522"/>
    <w:rsid w:val="00503D0C"/>
    <w:rsid w:val="00504089"/>
    <w:rsid w:val="005206FF"/>
    <w:rsid w:val="0052569F"/>
    <w:rsid w:val="005320CA"/>
    <w:rsid w:val="00537577"/>
    <w:rsid w:val="00551A99"/>
    <w:rsid w:val="00560288"/>
    <w:rsid w:val="005A0103"/>
    <w:rsid w:val="005A06E6"/>
    <w:rsid w:val="005A2DE8"/>
    <w:rsid w:val="005D0EC2"/>
    <w:rsid w:val="005D20B9"/>
    <w:rsid w:val="005D7CF4"/>
    <w:rsid w:val="005F6809"/>
    <w:rsid w:val="00602095"/>
    <w:rsid w:val="00602F7C"/>
    <w:rsid w:val="006120CB"/>
    <w:rsid w:val="00625162"/>
    <w:rsid w:val="00626914"/>
    <w:rsid w:val="00626CCB"/>
    <w:rsid w:val="006413E4"/>
    <w:rsid w:val="00646B44"/>
    <w:rsid w:val="0066333C"/>
    <w:rsid w:val="0067727D"/>
    <w:rsid w:val="00677619"/>
    <w:rsid w:val="00693D42"/>
    <w:rsid w:val="00693E0F"/>
    <w:rsid w:val="00697B5B"/>
    <w:rsid w:val="006A61A5"/>
    <w:rsid w:val="006B0259"/>
    <w:rsid w:val="006B2751"/>
    <w:rsid w:val="006C77BA"/>
    <w:rsid w:val="006D17FE"/>
    <w:rsid w:val="006D5730"/>
    <w:rsid w:val="006E09A5"/>
    <w:rsid w:val="006E3A26"/>
    <w:rsid w:val="006E3FA8"/>
    <w:rsid w:val="006E6F67"/>
    <w:rsid w:val="006F5C39"/>
    <w:rsid w:val="00700B22"/>
    <w:rsid w:val="00717EA5"/>
    <w:rsid w:val="007260BE"/>
    <w:rsid w:val="00735BA6"/>
    <w:rsid w:val="00735DBF"/>
    <w:rsid w:val="007417B5"/>
    <w:rsid w:val="007426F6"/>
    <w:rsid w:val="007516D2"/>
    <w:rsid w:val="0075767D"/>
    <w:rsid w:val="007616B5"/>
    <w:rsid w:val="007640B5"/>
    <w:rsid w:val="00774747"/>
    <w:rsid w:val="00780EB3"/>
    <w:rsid w:val="00782103"/>
    <w:rsid w:val="00785E5C"/>
    <w:rsid w:val="00791103"/>
    <w:rsid w:val="007B2BDB"/>
    <w:rsid w:val="007C7862"/>
    <w:rsid w:val="007D5644"/>
    <w:rsid w:val="007D6390"/>
    <w:rsid w:val="007E0937"/>
    <w:rsid w:val="007E2C7E"/>
    <w:rsid w:val="00810E7C"/>
    <w:rsid w:val="008232A7"/>
    <w:rsid w:val="00840B2F"/>
    <w:rsid w:val="0084596B"/>
    <w:rsid w:val="008514C7"/>
    <w:rsid w:val="008944F4"/>
    <w:rsid w:val="008C1DBB"/>
    <w:rsid w:val="008C5114"/>
    <w:rsid w:val="008E7AC7"/>
    <w:rsid w:val="008F2140"/>
    <w:rsid w:val="008F7504"/>
    <w:rsid w:val="00903FEB"/>
    <w:rsid w:val="0093191B"/>
    <w:rsid w:val="0093341D"/>
    <w:rsid w:val="0093587B"/>
    <w:rsid w:val="0094227D"/>
    <w:rsid w:val="00962808"/>
    <w:rsid w:val="0096368D"/>
    <w:rsid w:val="00963834"/>
    <w:rsid w:val="009911C8"/>
    <w:rsid w:val="00994080"/>
    <w:rsid w:val="009A2E80"/>
    <w:rsid w:val="009A3EFB"/>
    <w:rsid w:val="009B064C"/>
    <w:rsid w:val="009D1BB2"/>
    <w:rsid w:val="009D302A"/>
    <w:rsid w:val="009D4634"/>
    <w:rsid w:val="009E17A5"/>
    <w:rsid w:val="009E5DC4"/>
    <w:rsid w:val="009F2619"/>
    <w:rsid w:val="00A308D6"/>
    <w:rsid w:val="00A3303A"/>
    <w:rsid w:val="00A3680E"/>
    <w:rsid w:val="00A42AF7"/>
    <w:rsid w:val="00A620CD"/>
    <w:rsid w:val="00A6353D"/>
    <w:rsid w:val="00A6381F"/>
    <w:rsid w:val="00A663B9"/>
    <w:rsid w:val="00A76A1A"/>
    <w:rsid w:val="00A82163"/>
    <w:rsid w:val="00A8774F"/>
    <w:rsid w:val="00AB10D6"/>
    <w:rsid w:val="00AB6398"/>
    <w:rsid w:val="00AD0AB2"/>
    <w:rsid w:val="00AD26C7"/>
    <w:rsid w:val="00AE1E66"/>
    <w:rsid w:val="00AF2274"/>
    <w:rsid w:val="00B06E6F"/>
    <w:rsid w:val="00B50245"/>
    <w:rsid w:val="00B50660"/>
    <w:rsid w:val="00B62725"/>
    <w:rsid w:val="00B64426"/>
    <w:rsid w:val="00B70CDC"/>
    <w:rsid w:val="00B93A4F"/>
    <w:rsid w:val="00BD5856"/>
    <w:rsid w:val="00BE0649"/>
    <w:rsid w:val="00BE1905"/>
    <w:rsid w:val="00BE2B28"/>
    <w:rsid w:val="00BE3185"/>
    <w:rsid w:val="00BE6A2E"/>
    <w:rsid w:val="00C01215"/>
    <w:rsid w:val="00C06DBC"/>
    <w:rsid w:val="00C179DF"/>
    <w:rsid w:val="00C3139C"/>
    <w:rsid w:val="00C31C25"/>
    <w:rsid w:val="00C322A7"/>
    <w:rsid w:val="00C359ED"/>
    <w:rsid w:val="00C53321"/>
    <w:rsid w:val="00C64AC3"/>
    <w:rsid w:val="00C6706A"/>
    <w:rsid w:val="00C714A4"/>
    <w:rsid w:val="00C731B5"/>
    <w:rsid w:val="00C75C56"/>
    <w:rsid w:val="00C801EC"/>
    <w:rsid w:val="00C80646"/>
    <w:rsid w:val="00C930F4"/>
    <w:rsid w:val="00CA276D"/>
    <w:rsid w:val="00CA58C8"/>
    <w:rsid w:val="00CA7B8E"/>
    <w:rsid w:val="00CB1AC2"/>
    <w:rsid w:val="00CC14E4"/>
    <w:rsid w:val="00CE5F36"/>
    <w:rsid w:val="00D205EA"/>
    <w:rsid w:val="00D306F2"/>
    <w:rsid w:val="00D32B53"/>
    <w:rsid w:val="00D4056F"/>
    <w:rsid w:val="00D5706E"/>
    <w:rsid w:val="00D711EA"/>
    <w:rsid w:val="00D800FC"/>
    <w:rsid w:val="00D819D8"/>
    <w:rsid w:val="00DB21AF"/>
    <w:rsid w:val="00DB6838"/>
    <w:rsid w:val="00DC100E"/>
    <w:rsid w:val="00DD413E"/>
    <w:rsid w:val="00DD4CDF"/>
    <w:rsid w:val="00DD78E1"/>
    <w:rsid w:val="00DE3884"/>
    <w:rsid w:val="00DF1326"/>
    <w:rsid w:val="00DF54AC"/>
    <w:rsid w:val="00DF56DB"/>
    <w:rsid w:val="00E00D85"/>
    <w:rsid w:val="00E22E99"/>
    <w:rsid w:val="00E306FD"/>
    <w:rsid w:val="00E57950"/>
    <w:rsid w:val="00E579AD"/>
    <w:rsid w:val="00E62E4C"/>
    <w:rsid w:val="00E701DB"/>
    <w:rsid w:val="00E70F37"/>
    <w:rsid w:val="00E741DA"/>
    <w:rsid w:val="00E82A85"/>
    <w:rsid w:val="00E82D62"/>
    <w:rsid w:val="00E85CE7"/>
    <w:rsid w:val="00E85F08"/>
    <w:rsid w:val="00E92EFE"/>
    <w:rsid w:val="00EA2A67"/>
    <w:rsid w:val="00EA49C5"/>
    <w:rsid w:val="00EC56EE"/>
    <w:rsid w:val="00ED04EE"/>
    <w:rsid w:val="00ED4D32"/>
    <w:rsid w:val="00ED6C7F"/>
    <w:rsid w:val="00EE1CA6"/>
    <w:rsid w:val="00F050E5"/>
    <w:rsid w:val="00F1151A"/>
    <w:rsid w:val="00F11862"/>
    <w:rsid w:val="00F1317C"/>
    <w:rsid w:val="00F16E83"/>
    <w:rsid w:val="00F26AE1"/>
    <w:rsid w:val="00F50405"/>
    <w:rsid w:val="00F66CDC"/>
    <w:rsid w:val="00F76FCA"/>
    <w:rsid w:val="00F95266"/>
    <w:rsid w:val="00FA10C0"/>
    <w:rsid w:val="00FA35BD"/>
    <w:rsid w:val="00FA65F7"/>
    <w:rsid w:val="00FB1864"/>
    <w:rsid w:val="00FB2D23"/>
    <w:rsid w:val="00FC3DA0"/>
    <w:rsid w:val="00FD2054"/>
    <w:rsid w:val="00FD7817"/>
    <w:rsid w:val="00FD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5CB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Название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styleId="aff5">
    <w:name w:val="annotation subject"/>
    <w:basedOn w:val="afe"/>
    <w:next w:val="afe"/>
    <w:link w:val="aff6"/>
    <w:uiPriority w:val="99"/>
    <w:semiHidden/>
    <w:unhideWhenUsed/>
    <w:rsid w:val="00A82163"/>
    <w:rPr>
      <w:rFonts w:eastAsiaTheme="minorEastAsia"/>
      <w:b/>
      <w:bCs/>
    </w:rPr>
  </w:style>
  <w:style w:type="character" w:customStyle="1" w:styleId="aff6">
    <w:name w:val="Тема примечания Знак"/>
    <w:basedOn w:val="aff"/>
    <w:link w:val="aff5"/>
    <w:uiPriority w:val="99"/>
    <w:semiHidden/>
    <w:rsid w:val="00A82163"/>
    <w:rPr>
      <w:rFonts w:eastAsiaTheme="minorHAnsi"/>
      <w:b/>
      <w:bCs/>
      <w:sz w:val="20"/>
      <w:szCs w:val="20"/>
    </w:rPr>
  </w:style>
  <w:style w:type="paragraph" w:customStyle="1" w:styleId="NormalIndent">
    <w:name w:val="NormalIndent"/>
    <w:basedOn w:val="a"/>
    <w:qFormat/>
    <w:rsid w:val="00232423"/>
    <w:pPr>
      <w:ind w:left="360"/>
    </w:pPr>
    <w:rPr>
      <w:rFonts w:ascii="Calibri" w:hAnsi="Calibri" w:cs="Calibri"/>
      <w:sz w:val="20"/>
      <w:szCs w:val="20"/>
    </w:rPr>
  </w:style>
  <w:style w:type="paragraph" w:customStyle="1" w:styleId="Textbody">
    <w:name w:val="Text body"/>
    <w:basedOn w:val="a"/>
    <w:rsid w:val="00DC100E"/>
    <w:pPr>
      <w:widowControl w:val="0"/>
      <w:suppressAutoHyphens/>
      <w:spacing w:after="120" w:line="276" w:lineRule="auto"/>
    </w:pPr>
    <w:rPr>
      <w:rFonts w:ascii="Liberation Serif" w:eastAsia="WenQuanYi Micro Hei" w:hAnsi="Liberation Serif" w:cs="Lohit Hindi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a"/>
    <w:rsid w:val="00DC100E"/>
    <w:pPr>
      <w:widowControl w:val="0"/>
      <w:suppressLineNumbers/>
      <w:suppressAutoHyphens/>
      <w:spacing w:line="276" w:lineRule="auto"/>
    </w:pPr>
    <w:rPr>
      <w:rFonts w:ascii="Liberation Serif" w:eastAsia="WenQuanYi Micro Hei" w:hAnsi="Liberation Serif" w:cs="Lohit Hindi"/>
      <w:color w:val="00000A"/>
      <w:sz w:val="24"/>
      <w:szCs w:val="24"/>
      <w:lang w:eastAsia="zh-CN" w:bidi="hi-IN"/>
    </w:rPr>
  </w:style>
  <w:style w:type="paragraph" w:styleId="aff7">
    <w:name w:val="Body Text Indent"/>
    <w:basedOn w:val="a"/>
    <w:link w:val="aff8"/>
    <w:uiPriority w:val="99"/>
    <w:semiHidden/>
    <w:unhideWhenUsed/>
    <w:rsid w:val="00693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8">
    <w:name w:val="Основной текст с отступом Знак"/>
    <w:basedOn w:val="a0"/>
    <w:link w:val="aff7"/>
    <w:uiPriority w:val="99"/>
    <w:semiHidden/>
    <w:rsid w:val="00693D42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5CB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Название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styleId="aff5">
    <w:name w:val="annotation subject"/>
    <w:basedOn w:val="afe"/>
    <w:next w:val="afe"/>
    <w:link w:val="aff6"/>
    <w:uiPriority w:val="99"/>
    <w:semiHidden/>
    <w:unhideWhenUsed/>
    <w:rsid w:val="00A82163"/>
    <w:rPr>
      <w:rFonts w:eastAsiaTheme="minorEastAsia"/>
      <w:b/>
      <w:bCs/>
    </w:rPr>
  </w:style>
  <w:style w:type="character" w:customStyle="1" w:styleId="aff6">
    <w:name w:val="Тема примечания Знак"/>
    <w:basedOn w:val="aff"/>
    <w:link w:val="aff5"/>
    <w:uiPriority w:val="99"/>
    <w:semiHidden/>
    <w:rsid w:val="00A82163"/>
    <w:rPr>
      <w:rFonts w:eastAsiaTheme="minorHAnsi"/>
      <w:b/>
      <w:bCs/>
      <w:sz w:val="20"/>
      <w:szCs w:val="20"/>
    </w:rPr>
  </w:style>
  <w:style w:type="paragraph" w:customStyle="1" w:styleId="NormalIndent">
    <w:name w:val="NormalIndent"/>
    <w:basedOn w:val="a"/>
    <w:qFormat/>
    <w:rsid w:val="00232423"/>
    <w:pPr>
      <w:ind w:left="360"/>
    </w:pPr>
    <w:rPr>
      <w:rFonts w:ascii="Calibri" w:hAnsi="Calibri" w:cs="Calibri"/>
      <w:sz w:val="20"/>
      <w:szCs w:val="20"/>
    </w:rPr>
  </w:style>
  <w:style w:type="paragraph" w:customStyle="1" w:styleId="Textbody">
    <w:name w:val="Text body"/>
    <w:basedOn w:val="a"/>
    <w:rsid w:val="00DC100E"/>
    <w:pPr>
      <w:widowControl w:val="0"/>
      <w:suppressAutoHyphens/>
      <w:spacing w:after="120" w:line="276" w:lineRule="auto"/>
    </w:pPr>
    <w:rPr>
      <w:rFonts w:ascii="Liberation Serif" w:eastAsia="WenQuanYi Micro Hei" w:hAnsi="Liberation Serif" w:cs="Lohit Hindi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a"/>
    <w:rsid w:val="00DC100E"/>
    <w:pPr>
      <w:widowControl w:val="0"/>
      <w:suppressLineNumbers/>
      <w:suppressAutoHyphens/>
      <w:spacing w:line="276" w:lineRule="auto"/>
    </w:pPr>
    <w:rPr>
      <w:rFonts w:ascii="Liberation Serif" w:eastAsia="WenQuanYi Micro Hei" w:hAnsi="Liberation Serif" w:cs="Lohit Hindi"/>
      <w:color w:val="00000A"/>
      <w:sz w:val="24"/>
      <w:szCs w:val="24"/>
      <w:lang w:eastAsia="zh-CN" w:bidi="hi-IN"/>
    </w:rPr>
  </w:style>
  <w:style w:type="paragraph" w:styleId="aff7">
    <w:name w:val="Body Text Indent"/>
    <w:basedOn w:val="a"/>
    <w:link w:val="aff8"/>
    <w:uiPriority w:val="99"/>
    <w:semiHidden/>
    <w:unhideWhenUsed/>
    <w:rsid w:val="00693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8">
    <w:name w:val="Основной текст с отступом Знак"/>
    <w:basedOn w:val="a0"/>
    <w:link w:val="aff7"/>
    <w:uiPriority w:val="99"/>
    <w:semiHidden/>
    <w:rsid w:val="00693D4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49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FB55B-0157-4DE6-9AF7-B54EC608F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240</TotalTime>
  <Pages>2</Pages>
  <Words>269</Words>
  <Characters>1536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iCarnegie</Company>
  <LinksUpToDate>false</LinksUpToDate>
  <CharactersWithSpaces>1802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16</cp:revision>
  <cp:lastPrinted>2011-12-08T18:14:00Z</cp:lastPrinted>
  <dcterms:created xsi:type="dcterms:W3CDTF">2012-10-21T00:49:00Z</dcterms:created>
  <dcterms:modified xsi:type="dcterms:W3CDTF">2020-10-06T12:56:00Z</dcterms:modified>
</cp:coreProperties>
</file>